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08/03/2026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SWTID-2026-2455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>
        <w:trPr>
          <w:cantSplit/>
          <w:trHeight w:val="557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r>
              <w:rPr>
                <w:rtl/>
              </w:rPr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r>
              <w:rPr>
                <w:rtl/>
              </w:rP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r>
              <w:rPr>
                <w:rtl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r>
              <w:rPr>
                <w:rtl/>
              </w:rPr>
              <w:t xml:space="preserve">Provides everyone who are busy with work and no time to use mobile phone a way to see there contacts without being disturbed 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customStyle="1" w:styleId="19">
    <w:name w:val="List Paragraph"/>
    <w:basedOn w:val="15"/>
    <w:pPr>
      <w:ind w:left="720"/>
      <w:contextualSpacing/>
    </w:pPr>
  </w:style>
  <w:style w:type="paragraph" w:styleId="20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163</Words>
  <Characters>867</Characters>
  <Lines>51</Lines>
  <Paragraphs>23</Paragraphs>
  <CharactersWithSpaces>1012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2026-03-09T15:20:10Z</dcterms:modified>
</cp:coreProperties>
</file>