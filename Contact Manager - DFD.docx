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Data Flow Diagram &amp; User Stories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08</w:t>
            </w:r>
            <w:bookmarkStart w:id="0" w:name="_GoBack"/>
            <w:bookmarkEnd w:id="0"/>
            <w:r>
              <w:rPr>
                <w:rtl/>
              </w:rPr>
              <w:t>/ 03 /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SWTID-2026-2455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Data Flow Diagrams:</w:t>
      </w: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1837944" cy="4686322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7944" cy="4686322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User Stories</w:t>
      </w:r>
    </w:p>
    <w:p>
      <w:pPr>
        <w:spacing w:after="160" w:line="259" w:lineRule="auto"/>
      </w:pPr>
    </w:p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Type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 xml:space="preserve">Acceptance criteria 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Student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As a user i can add and update the contacts ant any time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Fast addition and update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Developer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As a user i can search for the contacts fast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Fast search results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Manager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As a user i can view the contacts of my team and update them as required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Fast update and fetch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111</Words>
  <Characters>484</Characters>
  <Lines>61</Lines>
  <Paragraphs>36</Paragraphs>
  <CharactersWithSpaces>562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2026-03-09T15:16:43Z</dcterms:modified>
</cp:coreProperties>
</file>