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Phase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line="240" w:lineRule="auto"/>
            </w:pPr>
            <w:r>
              <w:t>08/03/2026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line="240" w:lineRule="auto"/>
            </w:pPr>
            <w:r>
              <w:t>SWTID-2026-2455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5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Product Backlog, Sprint Schedule, and Estimation (4 Marks)</w:t>
      </w:r>
    </w:p>
    <w:p/>
    <w:p/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Project Setup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Set up Node.js project structure with necessary dependencies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KEERTHANA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User and Contact Schema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Create the schema model for user and contact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KEERTHANA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Controllers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Create the auth and contact controllers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KOMATHI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Middleware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Create the jwt authentication and data validation middleware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MAHAVIDHIYA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Sprint 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Routes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Create the auth and contact CRUD routes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MAYILVIZHI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Sprint 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Server file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 xml:space="preserve">Create an </w:t>
            </w:r>
            <w:r>
              <w:rPr>
                <w:color w:val="1155CC"/>
                <w:u w:val="single"/>
                <w:rtl/>
              </w:rPr>
              <w:fldChar w:fldCharType="begin"/>
            </w:r>
            <w:r>
              <w:instrText>HYPERLINK "http://server.js"</w:instrText>
            </w:r>
            <w:r>
              <w:rPr>
                <w:color w:val="1155CC"/>
                <w:u w:val="single"/>
                <w:rtl/>
              </w:rPr>
              <w:fldChar w:fldCharType="separate"/>
            </w:r>
            <w:r>
              <w:rPr>
                <w:color w:val="1155CC"/>
                <w:u w:val="single"/>
                <w:rtl/>
              </w:rPr>
              <w:t>server.js</w:t>
            </w:r>
            <w:r>
              <w:rPr>
                <w:color w:val="1155CC"/>
                <w:u w:val="single"/>
                <w:rtl/>
              </w:rPr>
              <w:fldChar w:fldCharType="end"/>
            </w:r>
            <w:r>
              <w:rPr>
                <w:rtl/>
              </w:rPr>
              <w:t xml:space="preserve"> file to start the server and define the api routes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t>NAYANTHARA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Sprint 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Debugging and Testing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7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 xml:space="preserve">Debug the whole project and test the api’s 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b/>
                <w:bCs/>
              </w:rPr>
            </w:pPr>
            <w:r>
              <w:t>NAYATHARA</w:t>
            </w:r>
            <w:bookmarkStart w:id="0" w:name="_GoBack"/>
            <w:bookmarkEnd w:id="0"/>
          </w:p>
        </w:tc>
      </w:tr>
    </w:tbl>
    <w:p/>
    <w:p/>
    <w:p/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Project Tracker, Velocity &amp; Burndown Chart: (4 Marks)</w:t>
      </w:r>
    </w:p>
    <w:p/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 Day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13/05/2026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14/02/2026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14/02/2026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 Day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14/02/2026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15/02/2026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15/02/2026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 Day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15/02/2026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 Day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16/02/2026</w:t>
            </w:r>
          </w:p>
        </w:tc>
      </w:tr>
    </w:tbl>
    <w:p/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54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10</TotalTime>
  <Application>Yozo_Office</Application>
  <Pages>2</Pages>
  <Words>241</Words>
  <Characters>1248</Characters>
  <Lines>157</Lines>
  <Paragraphs>103</Paragraphs>
  <CharactersWithSpaces>1389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2026-03-10T03:59:27Z</dcterms:modified>
</cp:coreProperties>
</file>