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Technology Stack (Architecture &amp; Stack)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SWTID2026-2455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Technical Architecture:</w:t>
      </w:r>
    </w:p>
    <w:p>
      <w:pPr>
        <w:spacing w:after="160" w:line="259" w:lineRule="auto"/>
      </w:pPr>
      <w:r>
        <w:rPr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Table-1 : Components &amp; Technologies:</w:t>
      </w:r>
    </w:p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Technology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Application Logic-1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Data storage and updation in the database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Node, Express , Mongodb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2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Application Logic-1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Data retrieval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Node , Express , MongoDb,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</w:tr>
    </w:tbl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p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  <w:rtl/>
        </w:rPr>
        <w:t>Table-2: Application Characteristics:</w:t>
      </w:r>
    </w:p>
    <w:p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Open Source Frameworks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Backend Frameworks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Node , Express ,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2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Scalability</w:t>
            </w:r>
          </w:p>
        </w:tc>
        <w:tc>
          <w:tcPr/>
          <w:p>
            <w:pPr>
              <w:tabs>
                <w:tab w:val="left" w:pos="2320"/>
              </w:tabs>
              <w:spacing w:line="240" w:lineRule="auto"/>
            </w:pPr>
            <w:r>
              <w:rPr>
                <w:rtl/>
              </w:rPr>
              <w:t>Securing API calls and access controls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JWT authentication , </w:t>
            </w:r>
          </w:p>
        </w:tc>
      </w:tr>
    </w:tbl>
    <w:p>
      <w:pPr>
        <w:tabs>
          <w:tab w:val="left" w:pos="2320"/>
        </w:tabs>
        <w:spacing w:after="160" w:line="259" w:lineRule="auto"/>
        <w:rPr>
          <w:b/>
          <w:bCs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103</Words>
  <Characters>631</Characters>
  <Lines>55</Lines>
  <Paragraphs>38</Paragraphs>
  <CharactersWithSpaces>702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2026-03-09T15:17:29Z</dcterms:modified>
</cp:coreProperties>
</file>